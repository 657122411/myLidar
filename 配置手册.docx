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C40FF" w14:textId="77777777" w:rsidR="00EF270A" w:rsidRDefault="003243BA">
      <w:pPr>
        <w:pStyle w:val="ac"/>
      </w:pPr>
      <w:bookmarkStart w:id="0" w:name="_GoBack"/>
      <w:bookmarkEnd w:id="0"/>
      <w:r>
        <w:t>20191024</w:t>
      </w:r>
    </w:p>
    <w:p w14:paraId="542657D2" w14:textId="77777777" w:rsidR="00EF270A" w:rsidRDefault="003243BA">
      <w:pPr>
        <w:pStyle w:val="a8"/>
      </w:pPr>
      <w:r>
        <w:rPr>
          <w:rFonts w:hint="eastAsia"/>
        </w:rPr>
        <w:t>配置手册</w:t>
      </w:r>
    </w:p>
    <w:p w14:paraId="5E03E8C8" w14:textId="77777777" w:rsidR="00EF270A" w:rsidRDefault="003243BA" w:rsidP="003243BA">
      <w:pPr>
        <w:pStyle w:val="1"/>
      </w:pPr>
      <w:r>
        <w:rPr>
          <w:rFonts w:hint="eastAsia"/>
        </w:rPr>
        <w:t>源代码获取</w:t>
      </w:r>
    </w:p>
    <w:p w14:paraId="57062429" w14:textId="77777777" w:rsidR="003243BA" w:rsidRDefault="003243BA">
      <w:pPr>
        <w:pStyle w:val="2"/>
      </w:pPr>
      <w:r>
        <w:rPr>
          <w:rFonts w:hint="eastAsia"/>
        </w:rPr>
        <w:t>源代码压缩包</w:t>
      </w:r>
    </w:p>
    <w:p w14:paraId="21A61B21" w14:textId="77777777" w:rsidR="00EF270A" w:rsidRDefault="003243BA" w:rsidP="003243BA">
      <w:pPr>
        <w:pStyle w:val="2"/>
        <w:numPr>
          <w:ilvl w:val="0"/>
          <w:numId w:val="0"/>
        </w:numPr>
        <w:ind w:left="720"/>
        <w:jc w:val="center"/>
      </w:pPr>
      <w:r w:rsidRPr="003243BA">
        <w:rPr>
          <w:noProof/>
        </w:rPr>
        <w:drawing>
          <wp:inline distT="0" distB="0" distL="0" distR="0" wp14:anchorId="30C357AF" wp14:editId="5107AC51">
            <wp:extent cx="2003367" cy="42282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3367" cy="4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797B" w14:textId="77777777" w:rsidR="003243BA" w:rsidRDefault="003243BA">
      <w:pPr>
        <w:pStyle w:val="2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链接</w:t>
      </w:r>
    </w:p>
    <w:p w14:paraId="4220623D" w14:textId="77777777" w:rsidR="003243BA" w:rsidRPr="003243BA" w:rsidRDefault="00BE6275" w:rsidP="00324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center"/>
        <w:rPr>
          <w:rFonts w:ascii="Consolas" w:eastAsia="宋体" w:hAnsi="Consolas" w:cs="Consolas"/>
          <w:color w:val="24292E"/>
          <w:sz w:val="18"/>
          <w:szCs w:val="18"/>
          <w:lang w:val="en-US"/>
        </w:rPr>
      </w:pPr>
      <w:hyperlink r:id="rId8" w:history="1">
        <w:r w:rsidR="003243BA" w:rsidRPr="003243BA">
          <w:rPr>
            <w:rStyle w:val="af8"/>
            <w:rFonts w:ascii="Consolas" w:eastAsia="宋体" w:hAnsi="Consolas" w:cs="Consolas" w:hint="eastAsia"/>
            <w:sz w:val="18"/>
            <w:szCs w:val="18"/>
            <w:lang w:val="en-US"/>
          </w:rPr>
          <w:t>git</w:t>
        </w:r>
        <w:r w:rsidR="003243BA" w:rsidRPr="003243BA">
          <w:rPr>
            <w:rStyle w:val="af8"/>
            <w:rFonts w:ascii="Consolas" w:eastAsia="宋体" w:hAnsi="Consolas" w:cs="Consolas" w:hint="eastAsia"/>
            <w:sz w:val="18"/>
            <w:szCs w:val="18"/>
            <w:lang w:val="en-US"/>
          </w:rPr>
          <w:t>地址</w:t>
        </w:r>
      </w:hyperlink>
    </w:p>
    <w:p w14:paraId="6F65900E" w14:textId="77777777" w:rsidR="00EF270A" w:rsidRDefault="003243BA">
      <w:pPr>
        <w:pStyle w:val="3"/>
      </w:pPr>
      <w:r>
        <w:t>V</w:t>
      </w:r>
      <w:r>
        <w:rPr>
          <w:rFonts w:hint="eastAsia"/>
        </w:rPr>
        <w:t>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可安装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Extension</w:t>
      </w:r>
      <w:r>
        <w:rPr>
          <w:rFonts w:hint="eastAsia"/>
        </w:rPr>
        <w:t>引入</w:t>
      </w:r>
    </w:p>
    <w:p w14:paraId="26545762" w14:textId="77777777" w:rsidR="003243BA" w:rsidRDefault="003243BA">
      <w:pPr>
        <w:pStyle w:val="3"/>
      </w:pP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可选择</w:t>
      </w:r>
      <w:r>
        <w:rPr>
          <w:rFonts w:hint="eastAsia"/>
        </w:rPr>
        <w:t xml:space="preserve"> </w:t>
      </w:r>
      <w:hyperlink r:id="rId9" w:history="1">
        <w:r w:rsidRPr="003243BA">
          <w:rPr>
            <w:rStyle w:val="af8"/>
          </w:rPr>
          <w:t>git for clion</w:t>
        </w:r>
      </w:hyperlink>
    </w:p>
    <w:p w14:paraId="0CA90C78" w14:textId="77777777" w:rsidR="003243BA" w:rsidRDefault="00BC0EA0" w:rsidP="003243BA">
      <w:pPr>
        <w:pStyle w:val="1"/>
      </w:pPr>
      <w:r>
        <w:rPr>
          <w:rFonts w:hint="eastAsia"/>
        </w:rPr>
        <w:t>解压缩</w:t>
      </w:r>
      <w:r>
        <w:t>,</w:t>
      </w:r>
      <w:r>
        <w:rPr>
          <w:rFonts w:hint="eastAsia"/>
        </w:rPr>
        <w:t>选择</w:t>
      </w:r>
      <w:r>
        <w:t>sln</w:t>
      </w:r>
      <w:r>
        <w:rPr>
          <w:rFonts w:hint="eastAsia"/>
        </w:rPr>
        <w:t>文件以</w:t>
      </w:r>
      <w:r>
        <w:rPr>
          <w:rFonts w:hint="eastAsia"/>
        </w:rPr>
        <w:t>VS</w:t>
      </w:r>
      <w:r>
        <w:rPr>
          <w:rFonts w:hint="eastAsia"/>
        </w:rPr>
        <w:t>方式打开</w:t>
      </w:r>
    </w:p>
    <w:p w14:paraId="4C4FFE1B" w14:textId="77777777" w:rsidR="00BC0EA0" w:rsidRDefault="00BC0EA0" w:rsidP="00BC0EA0">
      <w:pPr>
        <w:pStyle w:val="3"/>
        <w:numPr>
          <w:ilvl w:val="0"/>
          <w:numId w:val="0"/>
        </w:numPr>
        <w:jc w:val="center"/>
        <w:rPr>
          <w:rFonts w:asciiTheme="minorHAnsi" w:eastAsiaTheme="minorEastAsia" w:hAnsiTheme="minorHAnsi" w:cstheme="minorBidi"/>
          <w:szCs w:val="22"/>
        </w:rPr>
      </w:pPr>
      <w:r w:rsidRPr="00BC0EA0"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489BADFE" wp14:editId="176ECAE8">
            <wp:extent cx="5274945" cy="29565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3996" w14:textId="77777777" w:rsidR="003243BA" w:rsidRDefault="003243BA" w:rsidP="00BC0EA0">
      <w:pPr>
        <w:pStyle w:val="3"/>
        <w:numPr>
          <w:ilvl w:val="0"/>
          <w:numId w:val="0"/>
        </w:numPr>
        <w:ind w:left="720"/>
      </w:pPr>
    </w:p>
    <w:p w14:paraId="6FB1F8EB" w14:textId="77777777" w:rsidR="003243BA" w:rsidRDefault="00BC0EA0" w:rsidP="00604F8A">
      <w:pPr>
        <w:pStyle w:val="1"/>
      </w:pPr>
      <w:r>
        <w:rPr>
          <w:rFonts w:hint="eastAsia"/>
        </w:rPr>
        <w:t>若解决方案中已存在下列</w:t>
      </w:r>
      <w:r>
        <w:rPr>
          <w:rFonts w:hint="eastAsia"/>
        </w:rPr>
        <w:t>LM</w:t>
      </w:r>
      <w:r>
        <w:rPr>
          <w:rFonts w:hint="eastAsia"/>
        </w:rPr>
        <w:t>解算相关文件，右键选中后选择移除</w:t>
      </w:r>
      <w:r>
        <w:rPr>
          <w:rFonts w:hint="eastAsia"/>
        </w:rPr>
        <w:t>-&gt;</w:t>
      </w:r>
      <w:r>
        <w:rPr>
          <w:rFonts w:hint="eastAsia"/>
        </w:rPr>
        <w:t>删除</w:t>
      </w:r>
    </w:p>
    <w:p w14:paraId="19A74FE0" w14:textId="77777777" w:rsidR="003243BA" w:rsidRDefault="00BC0EA0" w:rsidP="00BC0EA0">
      <w:pPr>
        <w:jc w:val="center"/>
      </w:pPr>
      <w:r w:rsidRPr="00BC0EA0">
        <w:rPr>
          <w:noProof/>
        </w:rPr>
        <w:lastRenderedPageBreak/>
        <w:drawing>
          <wp:inline distT="0" distB="0" distL="0" distR="0" wp14:anchorId="106AF3C3" wp14:editId="72162C45">
            <wp:extent cx="2517437" cy="582722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340" cy="58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0BA2" w14:textId="77777777" w:rsidR="00BC0EA0" w:rsidRDefault="00BC0EA0" w:rsidP="00BC0EA0">
      <w:pPr>
        <w:ind w:left="0"/>
        <w:jc w:val="center"/>
      </w:pPr>
      <w:r w:rsidRPr="00BC0EA0">
        <w:rPr>
          <w:noProof/>
        </w:rPr>
        <w:drawing>
          <wp:inline distT="0" distB="0" distL="0" distR="0" wp14:anchorId="3B0059D0" wp14:editId="178241AE">
            <wp:extent cx="4995949" cy="22276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141" cy="22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15B9" w14:textId="77777777" w:rsidR="003243BA" w:rsidRDefault="003243BA" w:rsidP="00BC0EA0">
      <w:pPr>
        <w:pStyle w:val="2"/>
        <w:numPr>
          <w:ilvl w:val="0"/>
          <w:numId w:val="0"/>
        </w:numPr>
        <w:ind w:left="720" w:hanging="360"/>
      </w:pPr>
    </w:p>
    <w:p w14:paraId="023D4C2D" w14:textId="77777777" w:rsidR="003243BA" w:rsidRDefault="00BC0EA0" w:rsidP="00604F8A">
      <w:pPr>
        <w:pStyle w:val="1"/>
      </w:pPr>
      <w:r>
        <w:rPr>
          <w:rFonts w:hint="eastAsia"/>
        </w:rPr>
        <w:lastRenderedPageBreak/>
        <w:t>进入项目路径，确认已存在所需</w:t>
      </w:r>
      <w:r>
        <w:rPr>
          <w:rFonts w:hint="eastAsia"/>
        </w:rPr>
        <w:t>levmar</w:t>
      </w:r>
      <w:r>
        <w:rPr>
          <w:rFonts w:hint="eastAsia"/>
        </w:rPr>
        <w:t>文件夹</w:t>
      </w:r>
      <w:r>
        <w:t>,</w:t>
      </w:r>
      <w:r>
        <w:rPr>
          <w:rFonts w:hint="eastAsia"/>
        </w:rPr>
        <w:t>若</w:t>
      </w:r>
      <w:r w:rsidR="00E41272">
        <w:rPr>
          <w:rFonts w:hint="eastAsia"/>
        </w:rPr>
        <w:t>已存在先删除后</w:t>
      </w:r>
      <w:r>
        <w:rPr>
          <w:rFonts w:hint="eastAsia"/>
        </w:rPr>
        <w:t>则选择</w:t>
      </w:r>
      <w:r>
        <w:rPr>
          <w:rFonts w:hint="eastAsia"/>
        </w:rPr>
        <w:t>rar</w:t>
      </w:r>
      <w:r>
        <w:rPr>
          <w:rFonts w:hint="eastAsia"/>
        </w:rPr>
        <w:t>压缩包解压到当前文件夹</w:t>
      </w:r>
      <w:r w:rsidR="00E41272">
        <w:rPr>
          <w:rFonts w:hint="eastAsia"/>
        </w:rPr>
        <w:t>，保证完整。</w:t>
      </w:r>
    </w:p>
    <w:p w14:paraId="04A01878" w14:textId="77777777" w:rsidR="003243BA" w:rsidRDefault="00BC0EA0" w:rsidP="00BC0EA0">
      <w:r w:rsidRPr="00BC0EA0">
        <w:rPr>
          <w:noProof/>
        </w:rPr>
        <w:drawing>
          <wp:inline distT="0" distB="0" distL="0" distR="0" wp14:anchorId="7B1E5DC4" wp14:editId="570012D3">
            <wp:extent cx="4231031" cy="47505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997" cy="4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56F7" w14:textId="77777777" w:rsidR="00BC0EA0" w:rsidRDefault="00BC0EA0" w:rsidP="00BC0EA0">
      <w:r w:rsidRPr="00BC0EA0">
        <w:rPr>
          <w:noProof/>
        </w:rPr>
        <w:lastRenderedPageBreak/>
        <w:drawing>
          <wp:inline distT="0" distB="0" distL="0" distR="0" wp14:anchorId="38DF14C6" wp14:editId="612CCDE3">
            <wp:extent cx="4713316" cy="3600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026" cy="36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0203" w14:textId="77777777" w:rsidR="00BC0EA0" w:rsidRPr="00BC0EA0" w:rsidRDefault="00BC0EA0" w:rsidP="00BC0EA0">
      <w:pPr>
        <w:pStyle w:val="1"/>
      </w:pPr>
      <w:r w:rsidRPr="00BC0EA0"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将</w:t>
      </w:r>
      <w:r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文件</w:t>
      </w:r>
      <w:r w:rsidRPr="00BC0EA0"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夹levmar2.6包含在工程目录下，同时在属性设置中添加到包含目录</w:t>
      </w:r>
    </w:p>
    <w:p w14:paraId="18C9F1D4" w14:textId="77777777" w:rsidR="00BC0EA0" w:rsidRDefault="00BC0EA0" w:rsidP="00BC0EA0">
      <w:pPr>
        <w:pStyle w:val="1"/>
        <w:numPr>
          <w:ilvl w:val="0"/>
          <w:numId w:val="0"/>
        </w:numPr>
        <w:ind w:left="360"/>
      </w:pPr>
      <w:r w:rsidRPr="00BC0EA0">
        <w:rPr>
          <w:noProof/>
        </w:rPr>
        <w:drawing>
          <wp:inline distT="0" distB="0" distL="0" distR="0" wp14:anchorId="0EE37521" wp14:editId="47112989">
            <wp:extent cx="5274945" cy="2966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291" w14:textId="77777777" w:rsidR="00BC0EA0" w:rsidRDefault="00BC0EA0" w:rsidP="00BC0EA0">
      <w:pPr>
        <w:pStyle w:val="1"/>
        <w:numPr>
          <w:ilvl w:val="0"/>
          <w:numId w:val="0"/>
        </w:numPr>
        <w:ind w:left="360"/>
      </w:pPr>
      <w:r w:rsidRPr="00BC0EA0">
        <w:rPr>
          <w:noProof/>
        </w:rPr>
        <w:lastRenderedPageBreak/>
        <w:drawing>
          <wp:inline distT="0" distB="0" distL="0" distR="0" wp14:anchorId="78734F99" wp14:editId="7AC190D2">
            <wp:extent cx="5274945" cy="345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D244" w14:textId="77777777" w:rsidR="00BC0EA0" w:rsidRDefault="00BC0EA0" w:rsidP="00BC0EA0">
      <w:pPr>
        <w:pStyle w:val="1"/>
        <w:numPr>
          <w:ilvl w:val="0"/>
          <w:numId w:val="0"/>
        </w:numPr>
        <w:ind w:left="360"/>
      </w:pPr>
      <w:r>
        <w:rPr>
          <w:rFonts w:hint="eastAsia"/>
        </w:rPr>
        <w:t>将已有的删除，改为自己本地</w:t>
      </w:r>
      <w:r>
        <w:rPr>
          <w:rFonts w:hint="eastAsia"/>
        </w:rPr>
        <w:t>levmar</w:t>
      </w:r>
      <w:r>
        <w:rPr>
          <w:rFonts w:hint="eastAsia"/>
        </w:rPr>
        <w:t>所在路径</w:t>
      </w:r>
    </w:p>
    <w:p w14:paraId="62A86061" w14:textId="77777777" w:rsidR="00BC0EA0" w:rsidRDefault="00BC0EA0" w:rsidP="00BC0EA0">
      <w:pPr>
        <w:pStyle w:val="1"/>
        <w:numPr>
          <w:ilvl w:val="0"/>
          <w:numId w:val="0"/>
        </w:numPr>
        <w:ind w:left="360"/>
      </w:pPr>
      <w:r w:rsidRPr="00BC0EA0">
        <w:rPr>
          <w:noProof/>
        </w:rPr>
        <w:drawing>
          <wp:inline distT="0" distB="0" distL="0" distR="0" wp14:anchorId="6EDDCC63" wp14:editId="4DF6D4CB">
            <wp:extent cx="2851265" cy="26192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0069" cy="26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5CF" w14:textId="77777777" w:rsidR="00BC0EA0" w:rsidRPr="00BC0EA0" w:rsidRDefault="00BC0EA0" w:rsidP="00BC0EA0">
      <w:pPr>
        <w:pStyle w:val="1"/>
        <w:numPr>
          <w:ilvl w:val="0"/>
          <w:numId w:val="0"/>
        </w:numPr>
        <w:ind w:left="360"/>
      </w:pPr>
      <w:r w:rsidRPr="00BC0EA0">
        <w:rPr>
          <w:noProof/>
        </w:rPr>
        <w:lastRenderedPageBreak/>
        <w:drawing>
          <wp:inline distT="0" distB="0" distL="0" distR="0" wp14:anchorId="114E6011" wp14:editId="06C82A5F">
            <wp:extent cx="3973484" cy="2400736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8922" cy="24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C79B" w14:textId="77777777" w:rsidR="00BC0EA0" w:rsidRPr="00BC0EA0" w:rsidRDefault="00E41272" w:rsidP="00BC0EA0">
      <w:pPr>
        <w:pStyle w:val="1"/>
      </w:pPr>
      <w:r>
        <w:rPr>
          <w:rFonts w:hint="eastAsia"/>
        </w:rPr>
        <w:t>右键头文件，添加现有项，选择下列文件确认：</w:t>
      </w:r>
    </w:p>
    <w:p w14:paraId="6F74643D" w14:textId="77777777" w:rsidR="003243BA" w:rsidRDefault="00E41272" w:rsidP="00BC0EA0">
      <w:pPr>
        <w:pStyle w:val="3"/>
        <w:numPr>
          <w:ilvl w:val="0"/>
          <w:numId w:val="0"/>
        </w:numPr>
      </w:pPr>
      <w:r w:rsidRPr="00E41272">
        <w:rPr>
          <w:noProof/>
        </w:rPr>
        <w:drawing>
          <wp:inline distT="0" distB="0" distL="0" distR="0" wp14:anchorId="480E28D9" wp14:editId="6241D85C">
            <wp:extent cx="5274945" cy="1958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7DC1" w14:textId="77777777" w:rsidR="00E41272" w:rsidRDefault="00E41272" w:rsidP="00BC0EA0">
      <w:pPr>
        <w:pStyle w:val="3"/>
        <w:numPr>
          <w:ilvl w:val="0"/>
          <w:numId w:val="0"/>
        </w:numPr>
      </w:pPr>
      <w:r w:rsidRPr="00E41272">
        <w:rPr>
          <w:noProof/>
        </w:rPr>
        <w:lastRenderedPageBreak/>
        <w:drawing>
          <wp:inline distT="0" distB="0" distL="0" distR="0" wp14:anchorId="13161EDC" wp14:editId="52AAA4CE">
            <wp:extent cx="5093037" cy="53529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184" cy="53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5038" w14:textId="77777777" w:rsidR="00E41272" w:rsidRPr="00E41272" w:rsidRDefault="00E41272" w:rsidP="00E41272">
      <w:pPr>
        <w:pStyle w:val="1"/>
      </w:pPr>
      <w:r>
        <w:rPr>
          <w:rFonts w:hint="eastAsia"/>
        </w:rPr>
        <w:t>重要！！！</w:t>
      </w:r>
      <w:r w:rsidRPr="00E41272"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注释掉 </w:t>
      </w:r>
      <w:r w:rsidRPr="00E41272">
        <w:rPr>
          <w:rFonts w:ascii="微软雅黑" w:eastAsia="微软雅黑" w:hAnsi="微软雅黑" w:cs="宋体" w:hint="eastAsia"/>
          <w:b/>
          <w:bCs/>
          <w:color w:val="4D4D4D"/>
          <w:sz w:val="24"/>
          <w:szCs w:val="24"/>
          <w:lang w:val="en-US"/>
        </w:rPr>
        <w:t>levmar.h</w:t>
      </w:r>
      <w:r>
        <w:rPr>
          <w:rFonts w:ascii="微软雅黑" w:eastAsia="微软雅黑" w:hAnsi="微软雅黑" w:cs="宋体" w:hint="eastAsia"/>
          <w:b/>
          <w:bCs/>
          <w:color w:val="4D4D4D"/>
          <w:sz w:val="24"/>
          <w:szCs w:val="24"/>
          <w:lang w:val="en-US"/>
        </w:rPr>
        <w:t>第3</w:t>
      </w:r>
      <w:r>
        <w:rPr>
          <w:rFonts w:ascii="微软雅黑" w:eastAsia="微软雅黑" w:hAnsi="微软雅黑" w:cs="宋体"/>
          <w:b/>
          <w:bCs/>
          <w:color w:val="4D4D4D"/>
          <w:sz w:val="24"/>
          <w:szCs w:val="24"/>
          <w:lang w:val="en-US"/>
        </w:rPr>
        <w:t>1</w:t>
      </w:r>
      <w:r>
        <w:rPr>
          <w:rFonts w:ascii="微软雅黑" w:eastAsia="微软雅黑" w:hAnsi="微软雅黑" w:cs="宋体" w:hint="eastAsia"/>
          <w:b/>
          <w:bCs/>
          <w:color w:val="4D4D4D"/>
          <w:sz w:val="24"/>
          <w:szCs w:val="24"/>
          <w:lang w:val="en-US"/>
        </w:rPr>
        <w:t>行</w:t>
      </w:r>
      <w:r w:rsidRPr="00E41272"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中的</w:t>
      </w:r>
      <w:r w:rsidRPr="00E41272">
        <w:rPr>
          <w:rFonts w:ascii="微软雅黑" w:eastAsia="微软雅黑" w:hAnsi="微软雅黑" w:cs="宋体" w:hint="eastAsia"/>
          <w:b/>
          <w:bCs/>
          <w:color w:val="4D4D4D"/>
          <w:sz w:val="24"/>
          <w:szCs w:val="24"/>
          <w:lang w:val="en-US"/>
        </w:rPr>
        <w:t>#define HAVE_LAPACK</w:t>
      </w:r>
      <w:r w:rsidRPr="00E41272"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 </w:t>
      </w:r>
      <w:r>
        <w:rPr>
          <w:rFonts w:ascii="微软雅黑" w:eastAsia="微软雅黑" w:hAnsi="微软雅黑" w:cs="宋体" w:hint="eastAsia"/>
          <w:color w:val="4D4D4D"/>
          <w:sz w:val="24"/>
          <w:szCs w:val="24"/>
          <w:shd w:val="clear" w:color="auto" w:fill="FFFFFF"/>
          <w:lang w:val="en-US"/>
        </w:rPr>
        <w:t>，添加/</w:t>
      </w:r>
      <w:r>
        <w:rPr>
          <w:rFonts w:ascii="微软雅黑" w:eastAsia="微软雅黑" w:hAnsi="微软雅黑" w:cs="宋体"/>
          <w:color w:val="4D4D4D"/>
          <w:sz w:val="24"/>
          <w:szCs w:val="24"/>
          <w:shd w:val="clear" w:color="auto" w:fill="FFFFFF"/>
          <w:lang w:val="en-US"/>
        </w:rPr>
        <w:t>/</w:t>
      </w:r>
    </w:p>
    <w:p w14:paraId="70A95EE4" w14:textId="77777777" w:rsidR="003243BA" w:rsidRDefault="00E41272" w:rsidP="00E41272">
      <w:r w:rsidRPr="00E41272">
        <w:rPr>
          <w:noProof/>
        </w:rPr>
        <w:lastRenderedPageBreak/>
        <w:drawing>
          <wp:inline distT="0" distB="0" distL="0" distR="0" wp14:anchorId="7781463A" wp14:editId="357025A4">
            <wp:extent cx="5274945" cy="30168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35E8" w14:textId="77777777" w:rsidR="003243BA" w:rsidRDefault="00CD7268" w:rsidP="00604F8A">
      <w:pPr>
        <w:pStyle w:val="1"/>
      </w:pPr>
      <w:r>
        <w:rPr>
          <w:rFonts w:hint="eastAsia"/>
        </w:rPr>
        <w:t>调试启动</w:t>
      </w:r>
    </w:p>
    <w:p w14:paraId="18E2E079" w14:textId="77777777" w:rsidR="003243BA" w:rsidRDefault="00CD7268" w:rsidP="00CD7268">
      <w:r w:rsidRPr="00CD7268">
        <w:rPr>
          <w:noProof/>
        </w:rPr>
        <w:drawing>
          <wp:inline distT="0" distB="0" distL="0" distR="0" wp14:anchorId="2A60E71C" wp14:editId="628EF18A">
            <wp:extent cx="5274945" cy="2924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379B" w14:textId="77777777" w:rsidR="003243BA" w:rsidRDefault="00CD7268" w:rsidP="00604F8A">
      <w:pPr>
        <w:pStyle w:val="1"/>
      </w:pPr>
      <w:r>
        <w:rPr>
          <w:rFonts w:hint="eastAsia"/>
        </w:rPr>
        <w:t>测试数据</w:t>
      </w:r>
    </w:p>
    <w:p w14:paraId="32C4113F" w14:textId="77777777" w:rsidR="00CD7268" w:rsidRDefault="00CD7268" w:rsidP="00CD7268">
      <w:pPr>
        <w:pStyle w:val="2"/>
      </w:pPr>
      <w:r>
        <w:rPr>
          <w:rFonts w:hint="eastAsia"/>
        </w:rPr>
        <w:t>将待解算数据拷贝至桌面，并重命名为例如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bin</w:t>
      </w:r>
      <w:r>
        <w:rPr>
          <w:rFonts w:hint="eastAsia"/>
        </w:rPr>
        <w:t>，避免盘路径无权限和文件名过长等原因。</w:t>
      </w:r>
    </w:p>
    <w:p w14:paraId="26D672DB" w14:textId="77777777" w:rsidR="00CD7268" w:rsidRDefault="00CD7268" w:rsidP="00CD7268">
      <w:pPr>
        <w:pStyle w:val="2"/>
        <w:numPr>
          <w:ilvl w:val="0"/>
          <w:numId w:val="0"/>
        </w:numPr>
        <w:ind w:left="720"/>
      </w:pPr>
      <w:r w:rsidRPr="00CD7268">
        <w:rPr>
          <w:noProof/>
        </w:rPr>
        <w:lastRenderedPageBreak/>
        <w:drawing>
          <wp:inline distT="0" distB="0" distL="0" distR="0" wp14:anchorId="261A61CA" wp14:editId="5D264CA3">
            <wp:extent cx="5274945" cy="25304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4A7" w14:textId="77777777" w:rsidR="00CD7268" w:rsidRDefault="00CD7268" w:rsidP="00CD7268">
      <w:pPr>
        <w:pStyle w:val="2"/>
      </w:pPr>
      <w:r>
        <w:rPr>
          <w:rFonts w:hint="eastAsia"/>
        </w:rPr>
        <w:t>将文件拖动至程序窗口，加载成功后选择解算流程</w:t>
      </w:r>
    </w:p>
    <w:p w14:paraId="2081FD06" w14:textId="77777777" w:rsidR="00CD7268" w:rsidRDefault="00CD7268" w:rsidP="00CD7268">
      <w:pPr>
        <w:pStyle w:val="2"/>
        <w:numPr>
          <w:ilvl w:val="0"/>
          <w:numId w:val="0"/>
        </w:numPr>
        <w:ind w:left="720"/>
      </w:pPr>
      <w:r w:rsidRPr="00CD7268">
        <w:rPr>
          <w:noProof/>
        </w:rPr>
        <w:drawing>
          <wp:inline distT="0" distB="0" distL="0" distR="0" wp14:anchorId="3EA887DB" wp14:editId="6270C335">
            <wp:extent cx="5274945" cy="28041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850E" w14:textId="77777777" w:rsidR="00CD7268" w:rsidRDefault="00CD7268" w:rsidP="00CD7268">
      <w:pPr>
        <w:pStyle w:val="2"/>
      </w:pPr>
      <w:r>
        <w:rPr>
          <w:rFonts w:hint="eastAsia"/>
        </w:rPr>
        <w:t>解算结果输出至项目文件夹下</w:t>
      </w:r>
    </w:p>
    <w:p w14:paraId="35013491" w14:textId="77777777" w:rsidR="00CD7268" w:rsidRDefault="00CD7268" w:rsidP="00CD7268">
      <w:pPr>
        <w:pStyle w:val="2"/>
        <w:numPr>
          <w:ilvl w:val="0"/>
          <w:numId w:val="0"/>
        </w:numPr>
        <w:ind w:left="720" w:hanging="360"/>
      </w:pPr>
      <w:r w:rsidRPr="00CD7268">
        <w:rPr>
          <w:noProof/>
        </w:rPr>
        <w:lastRenderedPageBreak/>
        <w:drawing>
          <wp:inline distT="0" distB="0" distL="0" distR="0" wp14:anchorId="1AFDC29D" wp14:editId="141FCC44">
            <wp:extent cx="5274945" cy="54692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6749" w14:textId="77777777" w:rsidR="00CD7268" w:rsidRDefault="00CD7268" w:rsidP="00CD7268">
      <w:pPr>
        <w:pStyle w:val="1"/>
        <w:numPr>
          <w:ilvl w:val="0"/>
          <w:numId w:val="0"/>
        </w:numPr>
        <w:ind w:left="360"/>
      </w:pPr>
      <w:r w:rsidRPr="00CD7268">
        <w:rPr>
          <w:noProof/>
        </w:rPr>
        <w:lastRenderedPageBreak/>
        <w:drawing>
          <wp:inline distT="0" distB="0" distL="0" distR="0" wp14:anchorId="22EC0E44" wp14:editId="54EC1E12">
            <wp:extent cx="4779818" cy="433043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3912" cy="43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0F5E" w14:textId="77777777" w:rsidR="00EF270A" w:rsidRDefault="00EF270A" w:rsidP="00CD7268">
      <w:pPr>
        <w:pStyle w:val="1"/>
        <w:numPr>
          <w:ilvl w:val="0"/>
          <w:numId w:val="0"/>
        </w:numPr>
        <w:ind w:left="360"/>
      </w:pPr>
    </w:p>
    <w:sectPr w:rsidR="00EF270A">
      <w:footerReference w:type="default" r:id="rId27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ED514" w14:textId="77777777" w:rsidR="003243BA" w:rsidRDefault="003243BA">
      <w:pPr>
        <w:spacing w:after="0" w:line="240" w:lineRule="auto"/>
      </w:pPr>
      <w:r>
        <w:separator/>
      </w:r>
    </w:p>
    <w:p w14:paraId="0C512654" w14:textId="77777777" w:rsidR="003243BA" w:rsidRDefault="003243BA"/>
  </w:endnote>
  <w:endnote w:type="continuationSeparator" w:id="0">
    <w:p w14:paraId="2208E7F1" w14:textId="77777777" w:rsidR="003243BA" w:rsidRDefault="003243BA">
      <w:pPr>
        <w:spacing w:after="0" w:line="240" w:lineRule="auto"/>
      </w:pPr>
      <w:r>
        <w:continuationSeparator/>
      </w:r>
    </w:p>
    <w:p w14:paraId="4AB6C099" w14:textId="77777777" w:rsidR="003243BA" w:rsidRDefault="003243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F94B4" w14:textId="77777777"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6E348" w14:textId="77777777" w:rsidR="003243BA" w:rsidRDefault="003243BA">
      <w:pPr>
        <w:spacing w:after="0" w:line="240" w:lineRule="auto"/>
      </w:pPr>
      <w:r>
        <w:separator/>
      </w:r>
    </w:p>
    <w:p w14:paraId="1D5A015F" w14:textId="77777777" w:rsidR="003243BA" w:rsidRDefault="003243BA"/>
  </w:footnote>
  <w:footnote w:type="continuationSeparator" w:id="0">
    <w:p w14:paraId="34B18B7C" w14:textId="77777777" w:rsidR="003243BA" w:rsidRDefault="003243BA">
      <w:pPr>
        <w:spacing w:after="0" w:line="240" w:lineRule="auto"/>
      </w:pPr>
      <w:r>
        <w:continuationSeparator/>
      </w:r>
    </w:p>
    <w:p w14:paraId="1A40D53D" w14:textId="77777777" w:rsidR="003243BA" w:rsidRDefault="003243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BA"/>
    <w:rsid w:val="003243BA"/>
    <w:rsid w:val="0045138D"/>
    <w:rsid w:val="00BC0EA0"/>
    <w:rsid w:val="00BE6275"/>
    <w:rsid w:val="00CD7268"/>
    <w:rsid w:val="00D23477"/>
    <w:rsid w:val="00E41272"/>
    <w:rsid w:val="00EF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DE5B"/>
  <w15:chartTrackingRefBased/>
  <w15:docId w15:val="{EE7E7D16-2FC6-C74D-8121-1552D279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477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 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 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 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 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 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 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 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7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243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宋体" w:eastAsia="宋体" w:hAnsi="宋体" w:cs="宋体"/>
      <w:color w:val="auto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semiHidden/>
    <w:rsid w:val="003243BA"/>
    <w:rPr>
      <w:rFonts w:ascii="宋体" w:eastAsia="宋体" w:hAnsi="宋体" w:cs="宋体"/>
      <w:color w:val="auto"/>
      <w:sz w:val="24"/>
      <w:szCs w:val="24"/>
      <w:lang w:eastAsia="zh-CN"/>
    </w:rPr>
  </w:style>
  <w:style w:type="character" w:styleId="af8">
    <w:name w:val="Hyperlink"/>
    <w:basedOn w:val="a0"/>
    <w:uiPriority w:val="99"/>
    <w:unhideWhenUsed/>
    <w:rsid w:val="003243BA"/>
    <w:rPr>
      <w:color w:val="58A8AD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3243BA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3243BA"/>
    <w:rPr>
      <w:color w:val="2B8073" w:themeColor="followedHyperlink"/>
      <w:u w:val="single"/>
    </w:rPr>
  </w:style>
  <w:style w:type="character" w:customStyle="1" w:styleId="apple-converted-space">
    <w:name w:val="apple-converted-space"/>
    <w:basedOn w:val="a0"/>
    <w:rsid w:val="00E41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7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657122411/myLidar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657122411/LidarBathymetry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aojianhao/Library/Containers/com.microsoft.Word/Data/Library/Application%20Support/Microsoft/Office/16.0/DTS/zh-CN%7bB82213F9-66DC-AF44-8A0B-696CFBB2D97E%7d/%7bA0AA319F-BEBD-CE4E-8ED9-A6EDC9DBEC8A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{A0AA319F-BEBD-CE4E-8ED9-A6EDC9DBEC8A}tf10002082.dotx</Template>
  <TotalTime>1</TotalTime>
  <Pages>11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陶剑浩</dc:creator>
  <cp:keywords/>
  <dc:description/>
  <cp:lastModifiedBy>陶剑浩</cp:lastModifiedBy>
  <cp:revision>2</cp:revision>
  <dcterms:created xsi:type="dcterms:W3CDTF">2019-10-23T06:27:00Z</dcterms:created>
  <dcterms:modified xsi:type="dcterms:W3CDTF">2019-10-23T06:27:00Z</dcterms:modified>
</cp:coreProperties>
</file>